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4C2F0C" w:rsidP="00763912">
      <w:pPr>
        <w:pStyle w:val="Heading1"/>
      </w:pPr>
      <w:r>
        <w:t>Exercise</w:t>
      </w:r>
      <w:r w:rsidR="00763912">
        <w:t xml:space="preserve">: </w:t>
      </w:r>
      <w:r w:rsidR="00E91AAB">
        <w:t xml:space="preserve">Objects and </w:t>
      </w:r>
      <w:r w:rsidR="00C408A8">
        <w:t>JSON, DOM Events</w:t>
      </w:r>
    </w:p>
    <w:p w:rsidR="00763912" w:rsidRDefault="00763912" w:rsidP="00763912">
      <w:pPr>
        <w:rPr>
          <w:sz w:val="24"/>
          <w:szCs w:val="24"/>
        </w:rPr>
      </w:pPr>
      <w:r w:rsidRPr="00C408A8">
        <w:rPr>
          <w:sz w:val="24"/>
          <w:szCs w:val="24"/>
        </w:rPr>
        <w:t xml:space="preserve">Problems for </w:t>
      </w:r>
      <w:r w:rsidR="00D51628" w:rsidRPr="00C408A8">
        <w:rPr>
          <w:sz w:val="24"/>
          <w:szCs w:val="24"/>
        </w:rPr>
        <w:t>in-class lab</w:t>
      </w:r>
      <w:r w:rsidRPr="00C408A8">
        <w:rPr>
          <w:sz w:val="24"/>
          <w:szCs w:val="24"/>
        </w:rPr>
        <w:t xml:space="preserve"> for the </w:t>
      </w:r>
      <w:hyperlink r:id="rId8" w:history="1">
        <w:r w:rsidR="00A77F18" w:rsidRPr="0053582A">
          <w:rPr>
            <w:rStyle w:val="Hyperlink"/>
            <w:sz w:val="24"/>
            <w:szCs w:val="24"/>
          </w:rPr>
          <w:t>"JavaScript Fundamentals" course @ SoftUni</w:t>
        </w:r>
      </w:hyperlink>
      <w:r w:rsidRPr="00C408A8">
        <w:rPr>
          <w:sz w:val="24"/>
          <w:szCs w:val="24"/>
        </w:rPr>
        <w:t>.</w:t>
      </w:r>
      <w:r w:rsidR="00B31CC4" w:rsidRPr="00C408A8">
        <w:rPr>
          <w:sz w:val="24"/>
          <w:szCs w:val="24"/>
        </w:rPr>
        <w:t xml:space="preserve"> Submit your solutions in </w:t>
      </w:r>
      <w:r w:rsidR="00B31CC4" w:rsidRPr="00C408A8">
        <w:rPr>
          <w:noProof/>
          <w:sz w:val="24"/>
          <w:szCs w:val="24"/>
        </w:rPr>
        <w:t xml:space="preserve">the SoftUni </w:t>
      </w:r>
      <w:r w:rsidR="00B31CC4" w:rsidRPr="00C408A8">
        <w:rPr>
          <w:sz w:val="24"/>
          <w:szCs w:val="24"/>
        </w:rPr>
        <w:t>judge system at</w:t>
      </w:r>
      <w:r w:rsidR="00D51628" w:rsidRPr="00C408A8">
        <w:rPr>
          <w:sz w:val="24"/>
          <w:szCs w:val="24"/>
        </w:rPr>
        <w:t xml:space="preserve"> </w:t>
      </w:r>
      <w:hyperlink r:id="rId9" w:history="1">
        <w:r w:rsidR="004C2F0C" w:rsidRPr="004C2F0C">
          <w:rPr>
            <w:rStyle w:val="Hyperlink"/>
            <w:sz w:val="24"/>
            <w:szCs w:val="24"/>
          </w:rPr>
          <w:t>https://judge.softuni.bg/Contests/1</w:t>
        </w:r>
        <w:bookmarkStart w:id="0" w:name="_GoBack"/>
        <w:bookmarkEnd w:id="0"/>
        <w:r w:rsidR="004C2F0C" w:rsidRPr="004C2F0C">
          <w:rPr>
            <w:rStyle w:val="Hyperlink"/>
            <w:sz w:val="24"/>
            <w:szCs w:val="24"/>
          </w:rPr>
          <w:t>4</w:t>
        </w:r>
        <w:r w:rsidR="004C2F0C" w:rsidRPr="004C2F0C">
          <w:rPr>
            <w:rStyle w:val="Hyperlink"/>
            <w:sz w:val="24"/>
            <w:szCs w:val="24"/>
          </w:rPr>
          <w:t>85</w:t>
        </w:r>
      </w:hyperlink>
    </w:p>
    <w:p w:rsidR="0041169F" w:rsidRDefault="001E108F" w:rsidP="0041169F">
      <w:pPr>
        <w:pStyle w:val="Heading2"/>
      </w:pPr>
      <w:r>
        <w:t>Shopping Cart</w:t>
      </w:r>
    </w:p>
    <w:p w:rsidR="001E108F" w:rsidRPr="00F2410F" w:rsidRDefault="001E108F" w:rsidP="001E108F">
      <w:pPr>
        <w:rPr>
          <w:rFonts w:cstheme="minorHAnsi"/>
          <w:sz w:val="24"/>
          <w:szCs w:val="24"/>
        </w:rPr>
      </w:pPr>
      <w:r w:rsidRPr="00F2410F">
        <w:rPr>
          <w:sz w:val="24"/>
          <w:szCs w:val="24"/>
        </w:rPr>
        <w:t xml:space="preserve">You will be given some products that you should be able to add to your cart. Each product will have a </w:t>
      </w:r>
      <w:r w:rsidRPr="00F2410F">
        <w:rPr>
          <w:b/>
          <w:sz w:val="24"/>
          <w:szCs w:val="24"/>
        </w:rPr>
        <w:t>name, picture and a price</w:t>
      </w:r>
      <w:r w:rsidRPr="00F2410F">
        <w:rPr>
          <w:sz w:val="24"/>
          <w:szCs w:val="24"/>
        </w:rPr>
        <w:t xml:space="preserve">. </w:t>
      </w:r>
      <w:r w:rsidR="00474384">
        <w:rPr>
          <w:sz w:val="24"/>
          <w:szCs w:val="24"/>
        </w:rPr>
        <w:t xml:space="preserve">When the button </w:t>
      </w:r>
      <w:r w:rsidR="00474384" w:rsidRPr="00D82C36">
        <w:rPr>
          <w:rFonts w:ascii="Consolas" w:hAnsi="Consolas"/>
          <w:b/>
          <w:sz w:val="24"/>
          <w:szCs w:val="24"/>
        </w:rPr>
        <w:t>"Add to cart"</w:t>
      </w:r>
      <w:r w:rsidR="00474384">
        <w:rPr>
          <w:sz w:val="24"/>
          <w:szCs w:val="24"/>
        </w:rPr>
        <w:t xml:space="preserve"> is clicked, add the current product in the </w:t>
      </w:r>
      <w:r w:rsidR="00474384" w:rsidRPr="00D82C36">
        <w:rPr>
          <w:b/>
          <w:sz w:val="24"/>
          <w:szCs w:val="24"/>
        </w:rPr>
        <w:t>textarea</w:t>
      </w:r>
      <w:r w:rsidR="00474384">
        <w:rPr>
          <w:sz w:val="24"/>
          <w:szCs w:val="24"/>
        </w:rPr>
        <w:t xml:space="preserve"> in the following format: </w:t>
      </w:r>
      <w:r w:rsidR="00474384" w:rsidRPr="00D82C36">
        <w:rPr>
          <w:rFonts w:ascii="Consolas" w:hAnsi="Consolas"/>
          <w:b/>
          <w:sz w:val="24"/>
          <w:szCs w:val="24"/>
        </w:rPr>
        <w:t>"Added {name} for {money} to the cart"</w:t>
      </w:r>
      <w:r w:rsidR="00474384">
        <w:rPr>
          <w:sz w:val="24"/>
          <w:szCs w:val="24"/>
        </w:rPr>
        <w:t xml:space="preserve">. Each </w:t>
      </w:r>
      <w:r w:rsidR="00474384" w:rsidRPr="00D82C36">
        <w:rPr>
          <w:b/>
          <w:sz w:val="24"/>
          <w:szCs w:val="24"/>
        </w:rPr>
        <w:t>button can be clicked as much as you want</w:t>
      </w:r>
      <w:r w:rsidR="00474384">
        <w:rPr>
          <w:sz w:val="24"/>
          <w:szCs w:val="24"/>
        </w:rPr>
        <w:t xml:space="preserve">. </w:t>
      </w:r>
      <w:r w:rsidRPr="00F2410F">
        <w:rPr>
          <w:sz w:val="24"/>
          <w:szCs w:val="24"/>
        </w:rPr>
        <w:t xml:space="preserve">When the button </w:t>
      </w:r>
      <w:r w:rsidRPr="00D82C36">
        <w:rPr>
          <w:rFonts w:ascii="Consolas" w:hAnsi="Consolas"/>
          <w:b/>
          <w:sz w:val="24"/>
          <w:szCs w:val="24"/>
        </w:rPr>
        <w:t>"Buy"</w:t>
      </w:r>
      <w:r w:rsidRPr="00F2410F">
        <w:rPr>
          <w:sz w:val="24"/>
          <w:szCs w:val="24"/>
        </w:rPr>
        <w:t xml:space="preserve"> is pressed, you need to calculate the </w:t>
      </w:r>
      <w:r w:rsidRPr="00D82C36">
        <w:rPr>
          <w:b/>
          <w:sz w:val="24"/>
          <w:szCs w:val="24"/>
        </w:rPr>
        <w:t>total money</w:t>
      </w:r>
      <w:r w:rsidRPr="00F2410F">
        <w:rPr>
          <w:sz w:val="24"/>
          <w:szCs w:val="24"/>
        </w:rPr>
        <w:t xml:space="preserve"> that you need to pay for the products</w:t>
      </w:r>
      <w:r w:rsidR="0059050C" w:rsidRPr="00F2410F">
        <w:rPr>
          <w:sz w:val="24"/>
          <w:szCs w:val="24"/>
          <w:lang w:val="bg-BG"/>
        </w:rPr>
        <w:t xml:space="preserve"> </w:t>
      </w:r>
      <w:r w:rsidR="0059050C" w:rsidRPr="00F2410F">
        <w:rPr>
          <w:sz w:val="24"/>
          <w:szCs w:val="24"/>
        </w:rPr>
        <w:t>that are currently in your cart</w:t>
      </w:r>
      <w:r w:rsidRPr="00F2410F">
        <w:rPr>
          <w:sz w:val="24"/>
          <w:szCs w:val="24"/>
        </w:rPr>
        <w:t>.</w:t>
      </w:r>
      <w:r w:rsidR="00250FE0" w:rsidRPr="00F2410F">
        <w:rPr>
          <w:sz w:val="24"/>
          <w:szCs w:val="24"/>
        </w:rPr>
        <w:t xml:space="preserve"> </w:t>
      </w:r>
      <w:r w:rsidR="00D82C36">
        <w:rPr>
          <w:sz w:val="24"/>
          <w:szCs w:val="24"/>
        </w:rPr>
        <w:t xml:space="preserve">Print the result in the </w:t>
      </w:r>
      <w:r w:rsidR="00D82C36" w:rsidRPr="00D82C36">
        <w:rPr>
          <w:b/>
          <w:sz w:val="24"/>
          <w:szCs w:val="24"/>
        </w:rPr>
        <w:t>textarea</w:t>
      </w:r>
      <w:r w:rsidR="00250FE0" w:rsidRPr="00F2410F">
        <w:rPr>
          <w:sz w:val="24"/>
          <w:szCs w:val="24"/>
        </w:rPr>
        <w:t xml:space="preserve"> in the following format: </w:t>
      </w:r>
      <w:r w:rsidR="00250FE0" w:rsidRPr="00F2410F">
        <w:rPr>
          <w:rFonts w:ascii="Consolas" w:hAnsi="Consolas"/>
          <w:b/>
          <w:sz w:val="24"/>
          <w:szCs w:val="24"/>
        </w:rPr>
        <w:t>"You bought {list} for {totalPrice}</w:t>
      </w:r>
      <w:r w:rsidR="00657EC3">
        <w:rPr>
          <w:rFonts w:ascii="Consolas" w:hAnsi="Consolas"/>
          <w:b/>
          <w:sz w:val="24"/>
          <w:szCs w:val="24"/>
        </w:rPr>
        <w:t>.</w:t>
      </w:r>
      <w:r w:rsidR="00250FE0" w:rsidRPr="00F2410F">
        <w:rPr>
          <w:rFonts w:ascii="Consolas" w:hAnsi="Consolas"/>
          <w:b/>
          <w:sz w:val="24"/>
          <w:szCs w:val="24"/>
        </w:rPr>
        <w:t>"</w:t>
      </w:r>
      <w:r w:rsidR="00EE2159" w:rsidRPr="00F2410F">
        <w:rPr>
          <w:sz w:val="24"/>
          <w:szCs w:val="24"/>
          <w:lang w:val="bg-BG"/>
        </w:rPr>
        <w:t xml:space="preserve">. </w:t>
      </w:r>
      <w:r w:rsidR="00C5623B">
        <w:rPr>
          <w:sz w:val="24"/>
          <w:szCs w:val="24"/>
        </w:rPr>
        <w:t xml:space="preserve">The list should contain only the </w:t>
      </w:r>
      <w:r w:rsidR="00C5623B" w:rsidRPr="001D4450">
        <w:rPr>
          <w:b/>
          <w:sz w:val="24"/>
          <w:szCs w:val="24"/>
        </w:rPr>
        <w:t>unique elements</w:t>
      </w:r>
      <w:r w:rsidR="00C5623B">
        <w:rPr>
          <w:sz w:val="24"/>
          <w:szCs w:val="24"/>
        </w:rPr>
        <w:t xml:space="preserve">. </w:t>
      </w:r>
      <w:r w:rsidR="00EE2159" w:rsidRPr="00F2410F">
        <w:rPr>
          <w:sz w:val="24"/>
          <w:szCs w:val="24"/>
        </w:rPr>
        <w:t>The list should be the products</w:t>
      </w:r>
      <w:r w:rsidR="00F2410F" w:rsidRPr="00F2410F">
        <w:rPr>
          <w:sz w:val="24"/>
          <w:szCs w:val="24"/>
        </w:rPr>
        <w:t>,</w:t>
      </w:r>
      <w:r w:rsidR="00EE2159" w:rsidRPr="00F2410F">
        <w:rPr>
          <w:sz w:val="24"/>
          <w:szCs w:val="24"/>
        </w:rPr>
        <w:t xml:space="preserve"> separated by </w:t>
      </w:r>
      <w:r w:rsidR="0059050C" w:rsidRPr="00F2410F">
        <w:rPr>
          <w:sz w:val="24"/>
          <w:szCs w:val="24"/>
        </w:rPr>
        <w:t xml:space="preserve">a </w:t>
      </w:r>
      <w:r w:rsidR="00EE2159" w:rsidRPr="00F2410F">
        <w:rPr>
          <w:rFonts w:ascii="Consolas" w:hAnsi="Consolas"/>
          <w:b/>
          <w:sz w:val="24"/>
          <w:szCs w:val="24"/>
        </w:rPr>
        <w:t>", ".</w:t>
      </w:r>
      <w:r w:rsidR="0059050C" w:rsidRPr="00F2410F">
        <w:rPr>
          <w:rFonts w:ascii="Consolas" w:hAnsi="Consolas"/>
          <w:b/>
          <w:sz w:val="24"/>
          <w:szCs w:val="24"/>
        </w:rPr>
        <w:t xml:space="preserve"> </w:t>
      </w:r>
      <w:r w:rsidR="0059050C" w:rsidRPr="00F2410F">
        <w:rPr>
          <w:rFonts w:cstheme="minorHAnsi"/>
          <w:sz w:val="24"/>
          <w:szCs w:val="24"/>
        </w:rPr>
        <w:t>The total price should be rounded to the second decimal point.</w:t>
      </w:r>
    </w:p>
    <w:p w:rsidR="0059050C" w:rsidRDefault="0059050C" w:rsidP="0059050C">
      <w:pPr>
        <w:pStyle w:val="Heading3"/>
      </w:pPr>
      <w:r>
        <w:t>Examples</w:t>
      </w:r>
    </w:p>
    <w:p w:rsidR="0059050C" w:rsidRDefault="001D4450" w:rsidP="0059050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B2C3C62" wp14:editId="278BB918">
            <wp:extent cx="5972810" cy="2921635"/>
            <wp:effectExtent l="19050" t="19050" r="2794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50C" w:rsidRDefault="00ED2BEC" w:rsidP="0059050C">
      <w:pPr>
        <w:pStyle w:val="Heading2"/>
      </w:pPr>
      <w:r>
        <w:t>Furniture</w:t>
      </w:r>
    </w:p>
    <w:p w:rsidR="00ED2BEC" w:rsidRPr="00F2410F" w:rsidRDefault="00ED2BEC" w:rsidP="00ED2BEC">
      <w:pPr>
        <w:rPr>
          <w:rFonts w:ascii="Consolas" w:hAnsi="Consolas" w:cstheme="minorHAnsi"/>
          <w:b/>
          <w:sz w:val="24"/>
          <w:szCs w:val="24"/>
        </w:rPr>
      </w:pPr>
      <w:r w:rsidRPr="00F2410F">
        <w:rPr>
          <w:sz w:val="24"/>
          <w:szCs w:val="24"/>
        </w:rPr>
        <w:t xml:space="preserve">You will be given some furniture as an </w:t>
      </w:r>
      <w:r w:rsidRPr="00F2410F">
        <w:rPr>
          <w:b/>
          <w:sz w:val="24"/>
          <w:szCs w:val="24"/>
        </w:rPr>
        <w:t>array of objects</w:t>
      </w:r>
      <w:r w:rsidRPr="00F2410F">
        <w:rPr>
          <w:sz w:val="24"/>
          <w:szCs w:val="24"/>
        </w:rPr>
        <w:t xml:space="preserve">. Each object will have a </w:t>
      </w:r>
      <w:r w:rsidRPr="00F2410F">
        <w:rPr>
          <w:b/>
          <w:sz w:val="24"/>
          <w:szCs w:val="24"/>
        </w:rPr>
        <w:t>name</w:t>
      </w:r>
      <w:r w:rsidRPr="00F2410F">
        <w:rPr>
          <w:sz w:val="24"/>
          <w:szCs w:val="24"/>
        </w:rPr>
        <w:t xml:space="preserve">, a </w:t>
      </w:r>
      <w:r w:rsidRPr="00F2410F">
        <w:rPr>
          <w:b/>
          <w:sz w:val="24"/>
          <w:szCs w:val="24"/>
        </w:rPr>
        <w:t>price</w:t>
      </w:r>
      <w:r w:rsidRPr="00F2410F">
        <w:rPr>
          <w:sz w:val="24"/>
          <w:szCs w:val="24"/>
        </w:rPr>
        <w:t xml:space="preserve"> and a </w:t>
      </w:r>
      <w:r w:rsidRPr="00F2410F">
        <w:rPr>
          <w:b/>
          <w:sz w:val="24"/>
          <w:szCs w:val="24"/>
        </w:rPr>
        <w:t>decoration factor</w:t>
      </w:r>
      <w:r w:rsidRPr="00F2410F">
        <w:rPr>
          <w:sz w:val="24"/>
          <w:szCs w:val="24"/>
        </w:rPr>
        <w:t xml:space="preserve">. </w:t>
      </w:r>
      <w:r w:rsidR="006C3A5F">
        <w:rPr>
          <w:sz w:val="24"/>
          <w:szCs w:val="24"/>
        </w:rPr>
        <w:t xml:space="preserve">When clicking on </w:t>
      </w:r>
      <w:r w:rsidR="006C3A5F" w:rsidRPr="006C3A5F">
        <w:rPr>
          <w:rFonts w:ascii="Consolas" w:hAnsi="Consolas"/>
          <w:b/>
          <w:sz w:val="24"/>
          <w:szCs w:val="24"/>
        </w:rPr>
        <w:t>"Generate"</w:t>
      </w:r>
      <w:r w:rsidR="006C3A5F">
        <w:rPr>
          <w:sz w:val="24"/>
          <w:szCs w:val="24"/>
        </w:rPr>
        <w:t xml:space="preserve">, </w:t>
      </w:r>
      <w:r w:rsidR="002372CA">
        <w:rPr>
          <w:sz w:val="24"/>
          <w:szCs w:val="24"/>
        </w:rPr>
        <w:t xml:space="preserve">add to the </w:t>
      </w:r>
      <w:r w:rsidR="002372CA" w:rsidRPr="002372CA">
        <w:rPr>
          <w:b/>
          <w:sz w:val="24"/>
          <w:szCs w:val="24"/>
        </w:rPr>
        <w:t>div with id furniture-list</w:t>
      </w:r>
      <w:r w:rsidR="006C3A5F">
        <w:rPr>
          <w:sz w:val="24"/>
          <w:szCs w:val="24"/>
        </w:rPr>
        <w:t xml:space="preserve"> a </w:t>
      </w:r>
      <w:r w:rsidR="006C3A5F" w:rsidRPr="002372CA">
        <w:rPr>
          <w:b/>
          <w:sz w:val="24"/>
          <w:szCs w:val="24"/>
        </w:rPr>
        <w:t>div</w:t>
      </w:r>
      <w:r w:rsidR="006C3A5F">
        <w:rPr>
          <w:sz w:val="24"/>
          <w:szCs w:val="24"/>
        </w:rPr>
        <w:t xml:space="preserve"> element</w:t>
      </w:r>
      <w:r w:rsidR="002372CA">
        <w:rPr>
          <w:sz w:val="24"/>
          <w:szCs w:val="24"/>
        </w:rPr>
        <w:t xml:space="preserve"> with </w:t>
      </w:r>
      <w:r w:rsidR="002372CA" w:rsidRPr="002372CA">
        <w:rPr>
          <w:b/>
          <w:sz w:val="24"/>
          <w:szCs w:val="24"/>
        </w:rPr>
        <w:t>class furniture</w:t>
      </w:r>
      <w:r w:rsidR="006C3A5F">
        <w:rPr>
          <w:sz w:val="24"/>
          <w:szCs w:val="24"/>
        </w:rPr>
        <w:t xml:space="preserve"> for each piece of furniture with </w:t>
      </w:r>
      <w:r w:rsidR="006C3A5F">
        <w:rPr>
          <w:b/>
          <w:sz w:val="24"/>
          <w:szCs w:val="24"/>
        </w:rPr>
        <w:t>checkbox, name</w:t>
      </w:r>
      <w:r w:rsidR="002372CA">
        <w:rPr>
          <w:b/>
          <w:sz w:val="24"/>
          <w:szCs w:val="24"/>
        </w:rPr>
        <w:t>,</w:t>
      </w:r>
      <w:r w:rsidR="006C3A5F">
        <w:rPr>
          <w:b/>
          <w:sz w:val="24"/>
          <w:szCs w:val="24"/>
        </w:rPr>
        <w:t xml:space="preserve"> price</w:t>
      </w:r>
      <w:r w:rsidR="002372CA">
        <w:rPr>
          <w:b/>
          <w:sz w:val="24"/>
          <w:szCs w:val="24"/>
        </w:rPr>
        <w:t xml:space="preserve"> and decoration factor</w:t>
      </w:r>
      <w:r w:rsidR="006C3A5F">
        <w:rPr>
          <w:b/>
          <w:sz w:val="24"/>
          <w:szCs w:val="24"/>
        </w:rPr>
        <w:t xml:space="preserve"> </w:t>
      </w:r>
      <w:r w:rsidR="006C3A5F">
        <w:rPr>
          <w:sz w:val="24"/>
          <w:szCs w:val="24"/>
        </w:rPr>
        <w:t>(code example below)</w:t>
      </w:r>
      <w:r w:rsidRPr="00F2410F">
        <w:rPr>
          <w:sz w:val="24"/>
          <w:szCs w:val="24"/>
        </w:rPr>
        <w:t>.</w:t>
      </w:r>
      <w:r w:rsidR="006C3A5F">
        <w:rPr>
          <w:sz w:val="24"/>
          <w:szCs w:val="24"/>
        </w:rPr>
        <w:t xml:space="preserve"> Then when the </w:t>
      </w:r>
      <w:r w:rsidR="006C3A5F" w:rsidRPr="002372CA">
        <w:rPr>
          <w:b/>
          <w:sz w:val="24"/>
          <w:szCs w:val="24"/>
        </w:rPr>
        <w:t>"Buy"</w:t>
      </w:r>
      <w:r w:rsidR="006C3A5F">
        <w:rPr>
          <w:sz w:val="24"/>
          <w:szCs w:val="24"/>
        </w:rPr>
        <w:t xml:space="preserve"> button is clicked, get all </w:t>
      </w:r>
      <w:r w:rsidRPr="00F2410F">
        <w:rPr>
          <w:b/>
          <w:sz w:val="24"/>
          <w:szCs w:val="24"/>
        </w:rPr>
        <w:t>checkbox</w:t>
      </w:r>
      <w:r w:rsidR="006C3A5F">
        <w:rPr>
          <w:b/>
          <w:sz w:val="24"/>
          <w:szCs w:val="24"/>
        </w:rPr>
        <w:t>es that are</w:t>
      </w:r>
      <w:r w:rsidRPr="00F2410F">
        <w:rPr>
          <w:b/>
          <w:sz w:val="24"/>
          <w:szCs w:val="24"/>
        </w:rPr>
        <w:t xml:space="preserve"> marked</w:t>
      </w:r>
      <w:r w:rsidR="006C3A5F">
        <w:rPr>
          <w:sz w:val="24"/>
          <w:szCs w:val="24"/>
        </w:rPr>
        <w:t xml:space="preserve"> and </w:t>
      </w:r>
      <w:r w:rsidRPr="00F2410F">
        <w:rPr>
          <w:sz w:val="24"/>
          <w:szCs w:val="24"/>
        </w:rPr>
        <w:t xml:space="preserve">show in the </w:t>
      </w:r>
      <w:r w:rsidRPr="00F2410F">
        <w:rPr>
          <w:b/>
          <w:sz w:val="24"/>
          <w:szCs w:val="24"/>
        </w:rPr>
        <w:t>result textbox</w:t>
      </w:r>
      <w:r w:rsidRPr="00F2410F">
        <w:rPr>
          <w:sz w:val="24"/>
          <w:szCs w:val="24"/>
        </w:rPr>
        <w:t xml:space="preserve"> the </w:t>
      </w:r>
      <w:r w:rsidRPr="00F2410F">
        <w:rPr>
          <w:b/>
          <w:sz w:val="24"/>
          <w:szCs w:val="24"/>
        </w:rPr>
        <w:t>names</w:t>
      </w:r>
      <w:r w:rsidRPr="00F2410F">
        <w:rPr>
          <w:sz w:val="24"/>
          <w:szCs w:val="24"/>
        </w:rPr>
        <w:t xml:space="preserve"> of </w:t>
      </w:r>
      <w:r w:rsidR="00F2410F">
        <w:rPr>
          <w:sz w:val="24"/>
          <w:szCs w:val="24"/>
        </w:rPr>
        <w:t>the piece</w:t>
      </w:r>
      <w:r w:rsidRPr="00F2410F">
        <w:rPr>
          <w:sz w:val="24"/>
          <w:szCs w:val="24"/>
        </w:rPr>
        <w:t xml:space="preserve"> of furniture that </w:t>
      </w:r>
      <w:r w:rsidR="00F2410F">
        <w:rPr>
          <w:b/>
          <w:sz w:val="24"/>
          <w:szCs w:val="24"/>
        </w:rPr>
        <w:t>were</w:t>
      </w:r>
      <w:r w:rsidRPr="00F2410F">
        <w:rPr>
          <w:b/>
          <w:sz w:val="24"/>
          <w:szCs w:val="24"/>
        </w:rPr>
        <w:t xml:space="preserve"> checked</w:t>
      </w:r>
      <w:r w:rsidR="00F2410F">
        <w:rPr>
          <w:sz w:val="24"/>
          <w:szCs w:val="24"/>
        </w:rPr>
        <w:t xml:space="preserve">, </w:t>
      </w:r>
      <w:r w:rsidRPr="00F2410F">
        <w:rPr>
          <w:sz w:val="24"/>
          <w:szCs w:val="24"/>
        </w:rPr>
        <w:t>separated by a space(</w:t>
      </w:r>
      <w:r w:rsidRPr="00F2410F">
        <w:rPr>
          <w:rFonts w:ascii="Consolas" w:hAnsi="Consolas"/>
          <w:b/>
          <w:sz w:val="24"/>
          <w:szCs w:val="24"/>
        </w:rPr>
        <w:t>" "</w:t>
      </w:r>
      <w:r w:rsidRPr="00F2410F">
        <w:rPr>
          <w:sz w:val="24"/>
          <w:szCs w:val="24"/>
        </w:rPr>
        <w:t xml:space="preserve">) in the format: </w:t>
      </w:r>
      <w:r w:rsidRPr="00F2410F">
        <w:rPr>
          <w:rFonts w:ascii="Consolas" w:hAnsi="Consolas"/>
          <w:b/>
          <w:sz w:val="24"/>
          <w:szCs w:val="24"/>
        </w:rPr>
        <w:t>"Bought furniture: {furniture1} {furniture2}…".</w:t>
      </w:r>
      <w:r w:rsidRPr="00F2410F">
        <w:rPr>
          <w:rFonts w:cstheme="minorHAnsi"/>
          <w:sz w:val="24"/>
          <w:szCs w:val="24"/>
        </w:rPr>
        <w:t xml:space="preserve"> On the next line</w:t>
      </w:r>
      <w:r w:rsidR="00F2410F">
        <w:rPr>
          <w:rFonts w:cstheme="minorHAnsi"/>
          <w:sz w:val="24"/>
          <w:szCs w:val="24"/>
        </w:rPr>
        <w:t>,</w:t>
      </w:r>
      <w:r w:rsidRPr="00F2410F">
        <w:rPr>
          <w:rFonts w:cstheme="minorHAnsi"/>
          <w:sz w:val="24"/>
          <w:szCs w:val="24"/>
        </w:rPr>
        <w:t xml:space="preserve"> print the total price in format: </w:t>
      </w:r>
      <w:r w:rsidRPr="00F2410F">
        <w:rPr>
          <w:rFonts w:ascii="Consolas" w:hAnsi="Consolas" w:cstheme="minorHAnsi"/>
          <w:b/>
          <w:sz w:val="24"/>
          <w:szCs w:val="24"/>
        </w:rPr>
        <w:t>"Total price: {totalPrice}"</w:t>
      </w:r>
      <w:r w:rsidRPr="00F2410F">
        <w:rPr>
          <w:rFonts w:cstheme="minorHAnsi"/>
          <w:sz w:val="24"/>
          <w:szCs w:val="24"/>
        </w:rPr>
        <w:t xml:space="preserve"> (formatted to the second decimal). And finally</w:t>
      </w:r>
      <w:r w:rsidR="00F2410F">
        <w:rPr>
          <w:rFonts w:cstheme="minorHAnsi"/>
          <w:sz w:val="24"/>
          <w:szCs w:val="24"/>
        </w:rPr>
        <w:t>,</w:t>
      </w:r>
      <w:r w:rsidRPr="00F2410F">
        <w:rPr>
          <w:rFonts w:cstheme="minorHAnsi"/>
          <w:sz w:val="24"/>
          <w:szCs w:val="24"/>
        </w:rPr>
        <w:t xml:space="preserve"> print the average decoration factor in the format: </w:t>
      </w:r>
      <w:r w:rsidRPr="00F2410F">
        <w:rPr>
          <w:rFonts w:ascii="Consolas" w:hAnsi="Consolas" w:cstheme="minorHAnsi"/>
          <w:b/>
          <w:sz w:val="24"/>
          <w:szCs w:val="24"/>
        </w:rPr>
        <w:t>"Average decoration factor: {decFactor}"</w:t>
      </w:r>
    </w:p>
    <w:p w:rsidR="00ED2BEC" w:rsidRDefault="00ED2BEC" w:rsidP="00ED2BEC">
      <w:pPr>
        <w:pStyle w:val="Heading3"/>
      </w:pPr>
      <w:r>
        <w:lastRenderedPageBreak/>
        <w:t>Examples</w:t>
      </w:r>
    </w:p>
    <w:p w:rsidR="00ED2BEC" w:rsidRDefault="002372CA" w:rsidP="00ED2BE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E33971B" wp14:editId="41C9B10F">
            <wp:extent cx="5972810" cy="2643505"/>
            <wp:effectExtent l="19050" t="19050" r="27940" b="2349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2CA" w:rsidRDefault="002372CA" w:rsidP="00ED2BE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E726732" wp14:editId="7955C75A">
            <wp:extent cx="5972810" cy="1529080"/>
            <wp:effectExtent l="19050" t="19050" r="27940" b="1397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350" w:rsidRDefault="00644350" w:rsidP="00644350">
      <w:pPr>
        <w:pStyle w:val="Heading2"/>
      </w:pPr>
      <w:r>
        <w:t>Forum</w:t>
      </w:r>
    </w:p>
    <w:p w:rsidR="00644350" w:rsidRDefault="00644350" w:rsidP="00644350">
      <w:pPr>
        <w:rPr>
          <w:sz w:val="24"/>
          <w:szCs w:val="24"/>
        </w:rPr>
      </w:pPr>
      <w:r w:rsidRPr="00F2410F">
        <w:rPr>
          <w:sz w:val="24"/>
          <w:szCs w:val="24"/>
        </w:rPr>
        <w:t xml:space="preserve">You will be given a registration form containing the following: </w:t>
      </w:r>
      <w:r w:rsidRPr="00F2410F">
        <w:rPr>
          <w:b/>
          <w:sz w:val="24"/>
          <w:szCs w:val="24"/>
        </w:rPr>
        <w:t>username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password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email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checkboxes</w:t>
      </w:r>
      <w:r w:rsidRPr="00F2410F">
        <w:rPr>
          <w:sz w:val="24"/>
          <w:szCs w:val="24"/>
        </w:rPr>
        <w:t xml:space="preserve"> </w:t>
      </w:r>
      <w:r w:rsidRPr="00F2410F">
        <w:rPr>
          <w:b/>
          <w:sz w:val="24"/>
          <w:szCs w:val="24"/>
        </w:rPr>
        <w:t>for 4 different topics</w:t>
      </w:r>
      <w:r w:rsidRPr="00F2410F">
        <w:rPr>
          <w:sz w:val="24"/>
          <w:szCs w:val="24"/>
        </w:rPr>
        <w:t xml:space="preserve">: </w:t>
      </w:r>
      <w:r w:rsidRPr="00F2410F">
        <w:rPr>
          <w:b/>
          <w:sz w:val="24"/>
          <w:szCs w:val="24"/>
        </w:rPr>
        <w:t>science, cooking, art, sports</w:t>
      </w:r>
      <w:r w:rsidRPr="00F2410F">
        <w:rPr>
          <w:sz w:val="24"/>
          <w:szCs w:val="24"/>
        </w:rPr>
        <w:t xml:space="preserve">. When </w:t>
      </w:r>
      <w:r w:rsidRPr="00F2410F">
        <w:rPr>
          <w:b/>
          <w:sz w:val="24"/>
          <w:szCs w:val="24"/>
        </w:rPr>
        <w:t>the form is submitted</w:t>
      </w:r>
      <w:r w:rsidR="00F2410F">
        <w:rPr>
          <w:sz w:val="24"/>
          <w:szCs w:val="24"/>
        </w:rPr>
        <w:t>, a user m</w:t>
      </w:r>
      <w:r w:rsidRPr="00F2410F">
        <w:rPr>
          <w:sz w:val="24"/>
          <w:szCs w:val="24"/>
        </w:rPr>
        <w:t xml:space="preserve">ust be </w:t>
      </w:r>
      <w:r w:rsidRPr="00F2410F">
        <w:rPr>
          <w:b/>
          <w:sz w:val="24"/>
          <w:szCs w:val="24"/>
        </w:rPr>
        <w:t>registered and displayed in the table</w:t>
      </w:r>
      <w:r w:rsidRPr="00F2410F">
        <w:rPr>
          <w:sz w:val="24"/>
          <w:szCs w:val="24"/>
        </w:rPr>
        <w:t xml:space="preserve"> below. There will be a </w:t>
      </w:r>
      <w:r w:rsidRPr="00F2410F">
        <w:rPr>
          <w:b/>
          <w:sz w:val="24"/>
          <w:szCs w:val="24"/>
        </w:rPr>
        <w:t>search box</w:t>
      </w:r>
      <w:r w:rsidRPr="00F2410F">
        <w:rPr>
          <w:sz w:val="24"/>
          <w:szCs w:val="24"/>
        </w:rPr>
        <w:t xml:space="preserve"> that should receive </w:t>
      </w:r>
      <w:r w:rsidR="006B7BF7">
        <w:rPr>
          <w:sz w:val="24"/>
          <w:szCs w:val="24"/>
        </w:rPr>
        <w:t xml:space="preserve">a string to search for in each row. </w:t>
      </w:r>
      <w:r w:rsidRPr="00F2410F">
        <w:rPr>
          <w:sz w:val="24"/>
          <w:szCs w:val="24"/>
        </w:rPr>
        <w:t xml:space="preserve">When the button </w:t>
      </w:r>
      <w:r w:rsidRPr="00F2410F">
        <w:rPr>
          <w:rFonts w:ascii="Consolas" w:hAnsi="Consolas"/>
          <w:b/>
          <w:sz w:val="24"/>
          <w:szCs w:val="24"/>
        </w:rPr>
        <w:t>"Search"</w:t>
      </w:r>
      <w:r w:rsidR="006B7BF7">
        <w:rPr>
          <w:sz w:val="24"/>
          <w:szCs w:val="24"/>
        </w:rPr>
        <w:t xml:space="preserve"> is clicked, display only the rows that</w:t>
      </w:r>
      <w:r w:rsidRPr="00F2410F">
        <w:rPr>
          <w:sz w:val="24"/>
          <w:szCs w:val="24"/>
        </w:rPr>
        <w:t xml:space="preserve"> </w:t>
      </w:r>
      <w:r w:rsidR="006B7BF7">
        <w:rPr>
          <w:sz w:val="24"/>
          <w:szCs w:val="24"/>
        </w:rPr>
        <w:t>include</w:t>
      </w:r>
      <w:r w:rsidRPr="00F2410F">
        <w:rPr>
          <w:sz w:val="24"/>
          <w:szCs w:val="24"/>
        </w:rPr>
        <w:t xml:space="preserve"> that search</w:t>
      </w:r>
      <w:r w:rsidR="006B7BF7">
        <w:rPr>
          <w:sz w:val="24"/>
          <w:szCs w:val="24"/>
        </w:rPr>
        <w:t>ed string</w:t>
      </w:r>
      <w:r w:rsidRPr="00F2410F">
        <w:rPr>
          <w:sz w:val="24"/>
          <w:szCs w:val="24"/>
        </w:rPr>
        <w:t>.</w:t>
      </w:r>
      <w:r w:rsidR="006B7BF7">
        <w:rPr>
          <w:sz w:val="24"/>
          <w:szCs w:val="24"/>
        </w:rPr>
        <w:t xml:space="preserve"> (set </w:t>
      </w:r>
      <w:r w:rsidR="00185DD1" w:rsidRPr="00DF77AE">
        <w:rPr>
          <w:b/>
          <w:sz w:val="24"/>
          <w:szCs w:val="24"/>
        </w:rPr>
        <w:t>visibility:visible</w:t>
      </w:r>
      <w:r w:rsidR="00185DD1">
        <w:rPr>
          <w:sz w:val="24"/>
          <w:szCs w:val="24"/>
        </w:rPr>
        <w:t xml:space="preserve"> for the matched and</w:t>
      </w:r>
      <w:r w:rsidR="006B7BF7">
        <w:rPr>
          <w:sz w:val="24"/>
          <w:szCs w:val="24"/>
        </w:rPr>
        <w:t xml:space="preserve"> </w:t>
      </w:r>
      <w:r w:rsidR="00185DD1" w:rsidRPr="00DF77AE">
        <w:rPr>
          <w:b/>
          <w:sz w:val="24"/>
          <w:szCs w:val="24"/>
        </w:rPr>
        <w:t>visibility:hidden</w:t>
      </w:r>
      <w:r w:rsidR="006B7BF7">
        <w:rPr>
          <w:sz w:val="24"/>
          <w:szCs w:val="24"/>
        </w:rPr>
        <w:t xml:space="preserve"> for the others)</w:t>
      </w:r>
      <w:r w:rsidRPr="00F2410F">
        <w:rPr>
          <w:sz w:val="24"/>
          <w:szCs w:val="24"/>
        </w:rPr>
        <w:t xml:space="preserve"> </w:t>
      </w:r>
    </w:p>
    <w:p w:rsidR="00612EF6" w:rsidRDefault="00612EF6" w:rsidP="00612EF6">
      <w:pPr>
        <w:pStyle w:val="Heading3"/>
      </w:pPr>
      <w:r>
        <w:t>Hint</w:t>
      </w:r>
    </w:p>
    <w:p w:rsidR="00612EF6" w:rsidRPr="00612EF6" w:rsidRDefault="00612EF6" w:rsidP="00612EF6">
      <w:r>
        <w:t xml:space="preserve">Use the </w:t>
      </w:r>
      <w:r w:rsidRPr="00612EF6">
        <w:rPr>
          <w:b/>
        </w:rPr>
        <w:t>preventDefault</w:t>
      </w:r>
      <w:r>
        <w:t xml:space="preserve"> function to stop the page from reloading when you click the button</w:t>
      </w:r>
    </w:p>
    <w:p w:rsidR="00644350" w:rsidRDefault="00644350" w:rsidP="00644350">
      <w:pPr>
        <w:pStyle w:val="Heading3"/>
      </w:pPr>
      <w:r>
        <w:lastRenderedPageBreak/>
        <w:t>Examples</w:t>
      </w:r>
    </w:p>
    <w:p w:rsidR="00DF77AE" w:rsidRDefault="00DF77AE" w:rsidP="00DF77AE">
      <w:r>
        <w:rPr>
          <w:noProof/>
        </w:rPr>
        <w:drawing>
          <wp:inline distT="0" distB="0" distL="0" distR="0" wp14:anchorId="5A68E221" wp14:editId="67C747C5">
            <wp:extent cx="5972810" cy="2228215"/>
            <wp:effectExtent l="19050" t="19050" r="27940" b="1968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7AE" w:rsidRPr="00DF77AE" w:rsidRDefault="00DF77AE" w:rsidP="00DF77AE">
      <w:r>
        <w:rPr>
          <w:noProof/>
        </w:rPr>
        <w:drawing>
          <wp:inline distT="0" distB="0" distL="0" distR="0" wp14:anchorId="068CD09E" wp14:editId="54801601">
            <wp:extent cx="5972810" cy="2453005"/>
            <wp:effectExtent l="19050" t="19050" r="27940" b="2349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350" w:rsidRDefault="00644350" w:rsidP="00644350">
      <w:pPr>
        <w:pStyle w:val="Heading2"/>
      </w:pPr>
      <w:r>
        <w:t>Salesman</w:t>
      </w:r>
    </w:p>
    <w:p w:rsidR="00AE0409" w:rsidRDefault="00644350" w:rsidP="00644350">
      <w:pPr>
        <w:rPr>
          <w:sz w:val="24"/>
          <w:szCs w:val="24"/>
        </w:rPr>
      </w:pPr>
      <w:r w:rsidRPr="00F2410F">
        <w:rPr>
          <w:sz w:val="24"/>
          <w:szCs w:val="24"/>
        </w:rPr>
        <w:t xml:space="preserve">You will be </w:t>
      </w:r>
      <w:r w:rsidR="00AE0409">
        <w:rPr>
          <w:sz w:val="24"/>
          <w:szCs w:val="24"/>
        </w:rPr>
        <w:t xml:space="preserve">given </w:t>
      </w:r>
      <w:r w:rsidR="005119D2" w:rsidRPr="00F2410F">
        <w:rPr>
          <w:sz w:val="24"/>
          <w:szCs w:val="24"/>
        </w:rPr>
        <w:t>a</w:t>
      </w:r>
      <w:r w:rsidR="00AE0409">
        <w:rPr>
          <w:sz w:val="24"/>
          <w:szCs w:val="24"/>
        </w:rPr>
        <w:t xml:space="preserve">n </w:t>
      </w:r>
      <w:r w:rsidR="00AE0409" w:rsidRPr="00AE0409">
        <w:rPr>
          <w:b/>
          <w:sz w:val="24"/>
          <w:szCs w:val="24"/>
        </w:rPr>
        <w:t>array of objects</w:t>
      </w:r>
      <w:r w:rsidR="00AE0409">
        <w:rPr>
          <w:b/>
          <w:sz w:val="24"/>
          <w:szCs w:val="24"/>
        </w:rPr>
        <w:t xml:space="preserve"> in textarea,</w:t>
      </w:r>
      <w:r w:rsidR="00AE0409">
        <w:rPr>
          <w:sz w:val="24"/>
          <w:szCs w:val="24"/>
        </w:rPr>
        <w:t xml:space="preserve"> each object containing a</w:t>
      </w:r>
      <w:r w:rsidR="005119D2" w:rsidRPr="00F2410F">
        <w:rPr>
          <w:sz w:val="24"/>
          <w:szCs w:val="24"/>
        </w:rPr>
        <w:t xml:space="preserve"> </w:t>
      </w:r>
      <w:r w:rsidR="005119D2" w:rsidRPr="00F2410F">
        <w:rPr>
          <w:b/>
          <w:sz w:val="24"/>
          <w:szCs w:val="24"/>
        </w:rPr>
        <w:t xml:space="preserve">name of a product, quantity and </w:t>
      </w:r>
      <w:r w:rsidR="00F2410F">
        <w:rPr>
          <w:b/>
          <w:sz w:val="24"/>
          <w:szCs w:val="24"/>
        </w:rPr>
        <w:t xml:space="preserve">a </w:t>
      </w:r>
      <w:r w:rsidR="005119D2" w:rsidRPr="00F2410F">
        <w:rPr>
          <w:b/>
          <w:sz w:val="24"/>
          <w:szCs w:val="24"/>
        </w:rPr>
        <w:t>price</w:t>
      </w:r>
      <w:r w:rsidR="005119D2" w:rsidRPr="00F2410F">
        <w:rPr>
          <w:sz w:val="24"/>
          <w:szCs w:val="24"/>
        </w:rPr>
        <w:t xml:space="preserve">. When the button </w:t>
      </w:r>
      <w:r w:rsidR="005119D2" w:rsidRPr="00F2410F">
        <w:rPr>
          <w:rFonts w:ascii="Consolas" w:hAnsi="Consolas"/>
          <w:b/>
          <w:sz w:val="24"/>
          <w:szCs w:val="24"/>
        </w:rPr>
        <w:t>"Load"</w:t>
      </w:r>
      <w:r w:rsidR="005119D2" w:rsidRPr="00F2410F">
        <w:rPr>
          <w:sz w:val="24"/>
          <w:szCs w:val="24"/>
        </w:rPr>
        <w:t xml:space="preserve"> is clicked, </w:t>
      </w:r>
      <w:r w:rsidR="005119D2" w:rsidRPr="00F2410F">
        <w:rPr>
          <w:b/>
          <w:sz w:val="24"/>
          <w:szCs w:val="24"/>
        </w:rPr>
        <w:t xml:space="preserve">add </w:t>
      </w:r>
      <w:r w:rsidR="005119D2" w:rsidRPr="00F2410F">
        <w:rPr>
          <w:sz w:val="24"/>
          <w:szCs w:val="24"/>
        </w:rPr>
        <w:t xml:space="preserve">the product in some storage variable. If the </w:t>
      </w:r>
      <w:r w:rsidR="005119D2" w:rsidRPr="00F2410F">
        <w:rPr>
          <w:b/>
          <w:sz w:val="24"/>
          <w:szCs w:val="24"/>
        </w:rPr>
        <w:t>product already exists</w:t>
      </w:r>
      <w:r w:rsidR="005119D2" w:rsidRPr="00F2410F">
        <w:rPr>
          <w:sz w:val="24"/>
          <w:szCs w:val="24"/>
        </w:rPr>
        <w:t xml:space="preserve">, add the </w:t>
      </w:r>
      <w:r w:rsidR="005119D2" w:rsidRPr="00F2410F">
        <w:rPr>
          <w:b/>
          <w:sz w:val="24"/>
          <w:szCs w:val="24"/>
        </w:rPr>
        <w:t>quantity and update the price</w:t>
      </w:r>
      <w:r w:rsidR="005119D2" w:rsidRPr="00F2410F">
        <w:rPr>
          <w:sz w:val="24"/>
          <w:szCs w:val="24"/>
        </w:rPr>
        <w:t xml:space="preserve">. </w:t>
      </w:r>
      <w:r w:rsidR="00AE0409">
        <w:rPr>
          <w:sz w:val="24"/>
          <w:szCs w:val="24"/>
        </w:rPr>
        <w:t xml:space="preserve">After a successful product addition display in the log the following message: </w:t>
      </w:r>
      <w:r w:rsidR="00AE0409" w:rsidRPr="00AE0409">
        <w:rPr>
          <w:rFonts w:ascii="Consolas" w:hAnsi="Consolas"/>
          <w:b/>
          <w:sz w:val="24"/>
          <w:szCs w:val="24"/>
        </w:rPr>
        <w:t>"Successfully added {productQuantity} {productName}. Price: {currentPrice}"</w:t>
      </w:r>
      <w:r w:rsidR="00AE0409">
        <w:rPr>
          <w:sz w:val="24"/>
          <w:szCs w:val="24"/>
        </w:rPr>
        <w:t xml:space="preserve">. </w:t>
      </w:r>
      <w:r w:rsidR="005119D2" w:rsidRPr="00F2410F">
        <w:rPr>
          <w:sz w:val="24"/>
          <w:szCs w:val="24"/>
        </w:rPr>
        <w:t>Then</w:t>
      </w:r>
      <w:r w:rsidR="00F2410F">
        <w:rPr>
          <w:sz w:val="24"/>
          <w:szCs w:val="24"/>
        </w:rPr>
        <w:t>,</w:t>
      </w:r>
      <w:r w:rsidR="005119D2" w:rsidRPr="00F2410F">
        <w:rPr>
          <w:sz w:val="24"/>
          <w:szCs w:val="24"/>
        </w:rPr>
        <w:t xml:space="preserve"> you will also be given another </w:t>
      </w:r>
      <w:r w:rsidR="00AE0409">
        <w:rPr>
          <w:sz w:val="24"/>
          <w:szCs w:val="24"/>
        </w:rPr>
        <w:t xml:space="preserve">textarea </w:t>
      </w:r>
      <w:r w:rsidR="005119D2" w:rsidRPr="00F2410F">
        <w:rPr>
          <w:sz w:val="24"/>
          <w:szCs w:val="24"/>
        </w:rPr>
        <w:t xml:space="preserve">that will </w:t>
      </w:r>
      <w:r w:rsidR="00AE0409">
        <w:rPr>
          <w:sz w:val="24"/>
          <w:szCs w:val="24"/>
        </w:rPr>
        <w:t>contain an object with</w:t>
      </w:r>
      <w:r w:rsidR="005119D2" w:rsidRPr="00F2410F">
        <w:rPr>
          <w:sz w:val="24"/>
          <w:szCs w:val="24"/>
        </w:rPr>
        <w:t xml:space="preserve"> </w:t>
      </w:r>
      <w:r w:rsidR="005119D2" w:rsidRPr="00F2410F">
        <w:rPr>
          <w:b/>
          <w:sz w:val="24"/>
          <w:szCs w:val="24"/>
        </w:rPr>
        <w:t>name and quantity</w:t>
      </w:r>
      <w:r w:rsidR="005119D2" w:rsidRPr="00F2410F">
        <w:rPr>
          <w:sz w:val="24"/>
          <w:szCs w:val="24"/>
        </w:rPr>
        <w:t xml:space="preserve">. When the button </w:t>
      </w:r>
      <w:r w:rsidR="005119D2" w:rsidRPr="00F2410F">
        <w:rPr>
          <w:rFonts w:ascii="Consolas" w:hAnsi="Consolas"/>
          <w:b/>
          <w:sz w:val="24"/>
          <w:szCs w:val="24"/>
        </w:rPr>
        <w:t>"Buy"</w:t>
      </w:r>
      <w:r w:rsidR="005119D2" w:rsidRPr="00F2410F">
        <w:rPr>
          <w:sz w:val="24"/>
          <w:szCs w:val="24"/>
        </w:rPr>
        <w:t xml:space="preserve"> is clicked, </w:t>
      </w:r>
      <w:r w:rsidR="005119D2" w:rsidRPr="00F2410F">
        <w:rPr>
          <w:b/>
          <w:sz w:val="24"/>
          <w:szCs w:val="24"/>
        </w:rPr>
        <w:t>check for that product</w:t>
      </w:r>
      <w:r w:rsidR="005119D2" w:rsidRPr="00F2410F">
        <w:rPr>
          <w:sz w:val="24"/>
          <w:szCs w:val="24"/>
        </w:rPr>
        <w:t xml:space="preserve"> in the storage and if you </w:t>
      </w:r>
      <w:r w:rsidR="005119D2" w:rsidRPr="00F2410F">
        <w:rPr>
          <w:b/>
          <w:sz w:val="24"/>
          <w:szCs w:val="24"/>
        </w:rPr>
        <w:t>have enough quantity</w:t>
      </w:r>
      <w:r w:rsidR="005119D2" w:rsidRPr="00F2410F">
        <w:rPr>
          <w:sz w:val="24"/>
          <w:szCs w:val="24"/>
        </w:rPr>
        <w:t xml:space="preserve">; if you </w:t>
      </w:r>
      <w:r w:rsidR="005119D2" w:rsidRPr="00F2410F">
        <w:rPr>
          <w:b/>
          <w:sz w:val="24"/>
          <w:szCs w:val="24"/>
        </w:rPr>
        <w:t>can complete</w:t>
      </w:r>
      <w:r w:rsidR="005119D2" w:rsidRPr="00F2410F">
        <w:rPr>
          <w:sz w:val="24"/>
          <w:szCs w:val="24"/>
        </w:rPr>
        <w:t xml:space="preserve"> the order, </w:t>
      </w:r>
      <w:r w:rsidR="005119D2" w:rsidRPr="00F2410F">
        <w:rPr>
          <w:b/>
          <w:sz w:val="24"/>
          <w:szCs w:val="24"/>
        </w:rPr>
        <w:t xml:space="preserve">remove the quantity </w:t>
      </w:r>
      <w:r w:rsidR="005119D2" w:rsidRPr="00F2410F">
        <w:rPr>
          <w:sz w:val="24"/>
          <w:szCs w:val="24"/>
        </w:rPr>
        <w:t xml:space="preserve">of that product from the storage and </w:t>
      </w:r>
      <w:r w:rsidR="005119D2" w:rsidRPr="00F2410F">
        <w:rPr>
          <w:b/>
          <w:sz w:val="24"/>
          <w:szCs w:val="24"/>
        </w:rPr>
        <w:t>add the money profited</w:t>
      </w:r>
      <w:r w:rsidR="005119D2" w:rsidRPr="00F2410F">
        <w:rPr>
          <w:sz w:val="24"/>
          <w:szCs w:val="24"/>
        </w:rPr>
        <w:t xml:space="preserve"> from that order to a profit variable. If the order </w:t>
      </w:r>
      <w:r w:rsidR="005119D2" w:rsidRPr="00F2410F">
        <w:rPr>
          <w:b/>
          <w:sz w:val="24"/>
          <w:szCs w:val="24"/>
        </w:rPr>
        <w:t>cannot be completed</w:t>
      </w:r>
      <w:r w:rsidR="005119D2" w:rsidRPr="00F2410F">
        <w:rPr>
          <w:sz w:val="24"/>
          <w:szCs w:val="24"/>
        </w:rPr>
        <w:t>, display a mess</w:t>
      </w:r>
      <w:r w:rsidR="00F2410F">
        <w:rPr>
          <w:sz w:val="24"/>
          <w:szCs w:val="24"/>
        </w:rPr>
        <w:t xml:space="preserve">age </w:t>
      </w:r>
      <w:r w:rsidR="00AE0409" w:rsidRPr="00AE0409">
        <w:rPr>
          <w:rFonts w:ascii="Consolas" w:hAnsi="Consolas"/>
          <w:b/>
          <w:sz w:val="24"/>
          <w:szCs w:val="24"/>
        </w:rPr>
        <w:t>"</w:t>
      </w:r>
      <w:r w:rsidR="008F55F9">
        <w:rPr>
          <w:rFonts w:ascii="Consolas" w:hAnsi="Consolas"/>
          <w:b/>
          <w:sz w:val="24"/>
          <w:szCs w:val="24"/>
        </w:rPr>
        <w:t>Cannot complete order</w:t>
      </w:r>
      <w:r w:rsidR="00AE0409" w:rsidRPr="00AE0409">
        <w:rPr>
          <w:rFonts w:ascii="Consolas" w:hAnsi="Consolas"/>
          <w:b/>
          <w:sz w:val="24"/>
          <w:szCs w:val="24"/>
        </w:rPr>
        <w:t>."</w:t>
      </w:r>
      <w:r w:rsidR="00AE0409">
        <w:rPr>
          <w:rFonts w:ascii="Consolas" w:hAnsi="Consolas"/>
          <w:b/>
          <w:sz w:val="24"/>
          <w:szCs w:val="24"/>
        </w:rPr>
        <w:t xml:space="preserve"> </w:t>
      </w:r>
      <w:r w:rsidR="00AE0409" w:rsidRPr="00AE0409">
        <w:rPr>
          <w:rFonts w:ascii="Calibri" w:hAnsi="Calibri" w:cs="Calibri"/>
          <w:sz w:val="24"/>
          <w:szCs w:val="24"/>
        </w:rPr>
        <w:t>in the log</w:t>
      </w:r>
      <w:r w:rsidR="00AE0409">
        <w:rPr>
          <w:sz w:val="24"/>
          <w:szCs w:val="24"/>
        </w:rPr>
        <w:t xml:space="preserve">, otherwise display this message: </w:t>
      </w:r>
      <w:r w:rsidR="00AE0409" w:rsidRPr="00AE0409">
        <w:rPr>
          <w:rFonts w:ascii="Consolas" w:hAnsi="Consolas"/>
          <w:b/>
          <w:sz w:val="24"/>
          <w:szCs w:val="24"/>
        </w:rPr>
        <w:t>"{quantity} {productName} sold for {orderMoney}."</w:t>
      </w:r>
      <w:r w:rsidR="005119D2" w:rsidRPr="00F2410F">
        <w:rPr>
          <w:sz w:val="24"/>
          <w:szCs w:val="24"/>
        </w:rPr>
        <w:t xml:space="preserve">. When the button </w:t>
      </w:r>
      <w:r w:rsidR="005119D2" w:rsidRPr="00F2410F">
        <w:rPr>
          <w:rFonts w:ascii="Consolas" w:hAnsi="Consolas"/>
          <w:b/>
          <w:sz w:val="24"/>
          <w:szCs w:val="24"/>
        </w:rPr>
        <w:t>"End Day"</w:t>
      </w:r>
      <w:r w:rsidR="005119D2" w:rsidRPr="00F2410F">
        <w:rPr>
          <w:sz w:val="24"/>
          <w:szCs w:val="24"/>
        </w:rPr>
        <w:t xml:space="preserve"> is clicked</w:t>
      </w:r>
      <w:r w:rsidR="00F2410F">
        <w:rPr>
          <w:sz w:val="24"/>
          <w:szCs w:val="24"/>
        </w:rPr>
        <w:t>,</w:t>
      </w:r>
      <w:r w:rsidR="005119D2" w:rsidRPr="00F2410F">
        <w:rPr>
          <w:sz w:val="24"/>
          <w:szCs w:val="24"/>
        </w:rPr>
        <w:t xml:space="preserve"> display </w:t>
      </w:r>
      <w:r w:rsidR="00F2410F">
        <w:rPr>
          <w:sz w:val="24"/>
          <w:szCs w:val="24"/>
        </w:rPr>
        <w:t>in</w:t>
      </w:r>
      <w:r w:rsidR="005119D2" w:rsidRPr="00F2410F">
        <w:rPr>
          <w:sz w:val="24"/>
          <w:szCs w:val="24"/>
        </w:rPr>
        <w:t xml:space="preserve"> the result textbox the profit for the day in </w:t>
      </w:r>
      <w:r w:rsidR="00F2410F">
        <w:rPr>
          <w:sz w:val="24"/>
          <w:szCs w:val="24"/>
        </w:rPr>
        <w:t xml:space="preserve">the </w:t>
      </w:r>
      <w:r w:rsidR="005119D2" w:rsidRPr="00F2410F">
        <w:rPr>
          <w:sz w:val="24"/>
          <w:szCs w:val="24"/>
        </w:rPr>
        <w:t xml:space="preserve">format: </w:t>
      </w:r>
      <w:r w:rsidR="005119D2" w:rsidRPr="00F2410F">
        <w:rPr>
          <w:rFonts w:ascii="Consolas" w:hAnsi="Consolas"/>
          <w:b/>
          <w:sz w:val="24"/>
          <w:szCs w:val="24"/>
        </w:rPr>
        <w:t>"Profit: {profit}</w:t>
      </w:r>
      <w:r w:rsidR="00AE0409">
        <w:rPr>
          <w:rFonts w:ascii="Consolas" w:hAnsi="Consolas"/>
          <w:b/>
          <w:sz w:val="24"/>
          <w:szCs w:val="24"/>
        </w:rPr>
        <w:t>.</w:t>
      </w:r>
      <w:r w:rsidR="005119D2" w:rsidRPr="00F2410F">
        <w:rPr>
          <w:rFonts w:ascii="Consolas" w:hAnsi="Consolas"/>
          <w:b/>
          <w:sz w:val="24"/>
          <w:szCs w:val="24"/>
        </w:rPr>
        <w:t>"</w:t>
      </w:r>
      <w:r w:rsidR="005119D2" w:rsidRPr="00F2410F">
        <w:rPr>
          <w:sz w:val="24"/>
          <w:szCs w:val="24"/>
        </w:rPr>
        <w:t xml:space="preserve"> (formatted to the </w:t>
      </w:r>
      <w:r w:rsidR="005119D2" w:rsidRPr="00AE0409">
        <w:rPr>
          <w:b/>
          <w:sz w:val="24"/>
          <w:szCs w:val="24"/>
        </w:rPr>
        <w:t>second decimal</w:t>
      </w:r>
      <w:r w:rsidR="005119D2" w:rsidRPr="00F2410F">
        <w:rPr>
          <w:sz w:val="24"/>
          <w:szCs w:val="24"/>
        </w:rPr>
        <w:t>)</w:t>
      </w:r>
      <w:r w:rsidR="00F2410F">
        <w:rPr>
          <w:sz w:val="24"/>
          <w:szCs w:val="24"/>
        </w:rPr>
        <w:t>.</w:t>
      </w:r>
      <w:r w:rsidR="00AE0409">
        <w:rPr>
          <w:sz w:val="24"/>
          <w:szCs w:val="24"/>
        </w:rPr>
        <w:t xml:space="preserve">You should also </w:t>
      </w:r>
      <w:r w:rsidR="00AE0409" w:rsidRPr="00AE0409">
        <w:rPr>
          <w:b/>
          <w:sz w:val="24"/>
          <w:szCs w:val="24"/>
        </w:rPr>
        <w:t>not be able to click any buttons</w:t>
      </w:r>
      <w:r w:rsidR="00AE0409">
        <w:rPr>
          <w:sz w:val="24"/>
          <w:szCs w:val="24"/>
        </w:rPr>
        <w:t xml:space="preserve"> anymore.</w:t>
      </w:r>
    </w:p>
    <w:p w:rsidR="00AE0409" w:rsidRPr="00F2410F" w:rsidRDefault="00AE0409" w:rsidP="00644350">
      <w:pPr>
        <w:rPr>
          <w:sz w:val="24"/>
          <w:szCs w:val="24"/>
        </w:rPr>
      </w:pPr>
      <w:r w:rsidRPr="00AE0409">
        <w:rPr>
          <w:b/>
          <w:i/>
          <w:sz w:val="24"/>
          <w:szCs w:val="24"/>
          <w:u w:val="single"/>
        </w:rPr>
        <w:t>Note:</w:t>
      </w:r>
      <w:r>
        <w:rPr>
          <w:sz w:val="24"/>
          <w:szCs w:val="24"/>
        </w:rPr>
        <w:t xml:space="preserve"> the messages in the log should be each on a separate line.</w:t>
      </w:r>
    </w:p>
    <w:p w:rsidR="005119D2" w:rsidRDefault="005119D2" w:rsidP="005119D2">
      <w:pPr>
        <w:pStyle w:val="Heading3"/>
      </w:pPr>
      <w:r>
        <w:lastRenderedPageBreak/>
        <w:t>Examples</w:t>
      </w:r>
    </w:p>
    <w:p w:rsidR="005119D2" w:rsidRDefault="008F55F9" w:rsidP="008F55F9">
      <w:pPr>
        <w:pStyle w:val="Heading4"/>
      </w:pPr>
      <w:r>
        <w:t>Step 1</w:t>
      </w:r>
    </w:p>
    <w:p w:rsidR="008F55F9" w:rsidRDefault="008F55F9" w:rsidP="008F55F9">
      <w:r>
        <w:rPr>
          <w:noProof/>
        </w:rPr>
        <w:drawing>
          <wp:inline distT="0" distB="0" distL="0" distR="0" wp14:anchorId="28FE2B87" wp14:editId="0D1BF3AC">
            <wp:extent cx="5972810" cy="3073400"/>
            <wp:effectExtent l="19050" t="19050" r="27940" b="1270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55F9" w:rsidRDefault="008F55F9" w:rsidP="008F55F9">
      <w:pPr>
        <w:pStyle w:val="Heading4"/>
      </w:pPr>
      <w:r>
        <w:t>Step 2</w:t>
      </w:r>
    </w:p>
    <w:p w:rsidR="008F55F9" w:rsidRDefault="008F55F9" w:rsidP="008F55F9">
      <w:r>
        <w:rPr>
          <w:noProof/>
        </w:rPr>
        <w:drawing>
          <wp:inline distT="0" distB="0" distL="0" distR="0" wp14:anchorId="3E238DCB" wp14:editId="78B1D18D">
            <wp:extent cx="5972810" cy="3112770"/>
            <wp:effectExtent l="19050" t="19050" r="27940" b="1143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55F9" w:rsidRDefault="008F55F9" w:rsidP="008F55F9">
      <w:pPr>
        <w:pStyle w:val="Heading4"/>
      </w:pPr>
      <w:r>
        <w:lastRenderedPageBreak/>
        <w:t>Step 3</w:t>
      </w:r>
    </w:p>
    <w:p w:rsidR="006908D6" w:rsidRPr="00B16B2B" w:rsidRDefault="00B16B2B" w:rsidP="00B16B2B">
      <w:r>
        <w:rPr>
          <w:noProof/>
        </w:rPr>
        <w:drawing>
          <wp:inline distT="0" distB="0" distL="0" distR="0" wp14:anchorId="7D2D71F0" wp14:editId="431E8004">
            <wp:extent cx="5972810" cy="2975610"/>
            <wp:effectExtent l="19050" t="19050" r="27940" b="152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908D6" w:rsidRPr="00B16B2B" w:rsidSect="009254B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EE9" w:rsidRDefault="00C90EE9" w:rsidP="008068A2">
      <w:pPr>
        <w:spacing w:after="0" w:line="240" w:lineRule="auto"/>
      </w:pPr>
      <w:r>
        <w:separator/>
      </w:r>
    </w:p>
  </w:endnote>
  <w:endnote w:type="continuationSeparator" w:id="0">
    <w:p w:rsidR="00C90EE9" w:rsidRDefault="00C90E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Default="00D82C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Pr="00AC77AD" w:rsidRDefault="00D82C36" w:rsidP="00D8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A78C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82C36" w:rsidRPr="008C2B83" w:rsidRDefault="00D82C36" w:rsidP="00D8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7F1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7F1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D82C36" w:rsidRPr="008C2B83" w:rsidRDefault="00D82C36" w:rsidP="00D8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7F1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7F18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82C36" w:rsidRDefault="00D82C36" w:rsidP="00D8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D82C36" w:rsidRDefault="00D82C36" w:rsidP="00D8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82C36" w:rsidRDefault="00D82C36" w:rsidP="00D8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82C36" w:rsidRDefault="00D82C36" w:rsidP="00D8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367558" wp14:editId="0040A49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F6CC75" wp14:editId="790E86A9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50E7AC" wp14:editId="63D4891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9B84B4" wp14:editId="483ECF5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A46637" wp14:editId="39F21543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26778B" wp14:editId="39C4DEE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A8CBE4" wp14:editId="76A2C098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C36E18" wp14:editId="506377B1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3AD80" wp14:editId="2953C611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2475B" wp14:editId="3CD824FB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82C36" w:rsidRDefault="00D82C36" w:rsidP="00D8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82C36" w:rsidRDefault="00D82C36" w:rsidP="00D8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367558" wp14:editId="0040A49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F6CC75" wp14:editId="790E86A9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50E7AC" wp14:editId="63D4891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9B84B4" wp14:editId="483ECF5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A46637" wp14:editId="39F21543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26778B" wp14:editId="39C4DEE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A8CBE4" wp14:editId="76A2C098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C36E18" wp14:editId="506377B1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3AD80" wp14:editId="2953C611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2475B" wp14:editId="3CD824FB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D82C36" w:rsidRPr="00AC77AD" w:rsidRDefault="00D82C36" w:rsidP="00AC77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Default="00D82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EE9" w:rsidRDefault="00C90EE9" w:rsidP="008068A2">
      <w:pPr>
        <w:spacing w:after="0" w:line="240" w:lineRule="auto"/>
      </w:pPr>
      <w:r>
        <w:separator/>
      </w:r>
    </w:p>
  </w:footnote>
  <w:footnote w:type="continuationSeparator" w:id="0">
    <w:p w:rsidR="00C90EE9" w:rsidRDefault="00C90E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Default="00D82C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Default="00D82C36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C36" w:rsidRDefault="00D82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1484C20"/>
    <w:multiLevelType w:val="hybridMultilevel"/>
    <w:tmpl w:val="6DB65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44586E94"/>
    <w:lvl w:ilvl="0" w:tplc="6A549AB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53D7A"/>
    <w:multiLevelType w:val="hybridMultilevel"/>
    <w:tmpl w:val="3DF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77AE3"/>
    <w:multiLevelType w:val="hybridMultilevel"/>
    <w:tmpl w:val="91D6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66FB3"/>
    <w:multiLevelType w:val="hybridMultilevel"/>
    <w:tmpl w:val="F8F2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7367E"/>
    <w:multiLevelType w:val="hybridMultilevel"/>
    <w:tmpl w:val="5D1E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3F5BFC"/>
    <w:multiLevelType w:val="hybridMultilevel"/>
    <w:tmpl w:val="41D886A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6DAB"/>
    <w:multiLevelType w:val="hybridMultilevel"/>
    <w:tmpl w:val="F1D88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5617E"/>
    <w:multiLevelType w:val="hybridMultilevel"/>
    <w:tmpl w:val="D3D8B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115CE0"/>
    <w:multiLevelType w:val="hybridMultilevel"/>
    <w:tmpl w:val="A404B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A3B14"/>
    <w:multiLevelType w:val="hybridMultilevel"/>
    <w:tmpl w:val="54D6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0AA6D34"/>
    <w:multiLevelType w:val="hybridMultilevel"/>
    <w:tmpl w:val="73BEAB62"/>
    <w:lvl w:ilvl="0" w:tplc="420E65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54422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F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C64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8A0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E69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6CF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AD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65B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E5628E"/>
    <w:multiLevelType w:val="hybridMultilevel"/>
    <w:tmpl w:val="6FF0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5E78A8"/>
    <w:multiLevelType w:val="hybridMultilevel"/>
    <w:tmpl w:val="F0907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9"/>
  </w:num>
  <w:num w:numId="4">
    <w:abstractNumId w:val="27"/>
  </w:num>
  <w:num w:numId="5">
    <w:abstractNumId w:val="28"/>
  </w:num>
  <w:num w:numId="6">
    <w:abstractNumId w:val="35"/>
  </w:num>
  <w:num w:numId="7">
    <w:abstractNumId w:val="4"/>
  </w:num>
  <w:num w:numId="8">
    <w:abstractNumId w:val="7"/>
  </w:num>
  <w:num w:numId="9">
    <w:abstractNumId w:val="24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7"/>
  </w:num>
  <w:num w:numId="13">
    <w:abstractNumId w:val="3"/>
  </w:num>
  <w:num w:numId="14">
    <w:abstractNumId w:val="25"/>
  </w:num>
  <w:num w:numId="15">
    <w:abstractNumId w:val="20"/>
  </w:num>
  <w:num w:numId="16">
    <w:abstractNumId w:val="32"/>
  </w:num>
  <w:num w:numId="17">
    <w:abstractNumId w:val="37"/>
  </w:num>
  <w:num w:numId="18">
    <w:abstractNumId w:val="6"/>
  </w:num>
  <w:num w:numId="19">
    <w:abstractNumId w:val="19"/>
  </w:num>
  <w:num w:numId="20">
    <w:abstractNumId w:val="41"/>
  </w:num>
  <w:num w:numId="21">
    <w:abstractNumId w:val="40"/>
  </w:num>
  <w:num w:numId="22">
    <w:abstractNumId w:val="34"/>
  </w:num>
  <w:num w:numId="23">
    <w:abstractNumId w:val="8"/>
  </w:num>
  <w:num w:numId="24">
    <w:abstractNumId w:val="21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26"/>
  </w:num>
  <w:num w:numId="28">
    <w:abstractNumId w:val="44"/>
  </w:num>
  <w:num w:numId="29">
    <w:abstractNumId w:val="15"/>
  </w:num>
  <w:num w:numId="30">
    <w:abstractNumId w:val="38"/>
  </w:num>
  <w:num w:numId="31">
    <w:abstractNumId w:val="16"/>
  </w:num>
  <w:num w:numId="32">
    <w:abstractNumId w:val="13"/>
  </w:num>
  <w:num w:numId="33">
    <w:abstractNumId w:val="1"/>
  </w:num>
  <w:num w:numId="34">
    <w:abstractNumId w:val="22"/>
  </w:num>
  <w:num w:numId="35">
    <w:abstractNumId w:val="11"/>
  </w:num>
  <w:num w:numId="36">
    <w:abstractNumId w:val="36"/>
  </w:num>
  <w:num w:numId="37">
    <w:abstractNumId w:val="39"/>
  </w:num>
  <w:num w:numId="38">
    <w:abstractNumId w:val="30"/>
  </w:num>
  <w:num w:numId="39">
    <w:abstractNumId w:val="10"/>
  </w:num>
  <w:num w:numId="40">
    <w:abstractNumId w:val="29"/>
  </w:num>
  <w:num w:numId="41">
    <w:abstractNumId w:val="0"/>
  </w:num>
  <w:num w:numId="42">
    <w:abstractNumId w:val="18"/>
  </w:num>
  <w:num w:numId="43">
    <w:abstractNumId w:val="43"/>
  </w:num>
  <w:num w:numId="44">
    <w:abstractNumId w:val="46"/>
  </w:num>
  <w:num w:numId="45">
    <w:abstractNumId w:val="31"/>
  </w:num>
  <w:num w:numId="46">
    <w:abstractNumId w:val="23"/>
  </w:num>
  <w:num w:numId="47">
    <w:abstractNumId w:val="33"/>
  </w:num>
  <w:num w:numId="48">
    <w:abstractNumId w:val="47"/>
  </w:num>
  <w:num w:numId="49">
    <w:abstractNumId w:val="42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4A1"/>
    <w:rsid w:val="00007044"/>
    <w:rsid w:val="00011E7D"/>
    <w:rsid w:val="000136AA"/>
    <w:rsid w:val="00016D20"/>
    <w:rsid w:val="00023F1B"/>
    <w:rsid w:val="00025F04"/>
    <w:rsid w:val="00050B57"/>
    <w:rsid w:val="00062BD7"/>
    <w:rsid w:val="00064D15"/>
    <w:rsid w:val="00067446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42C75"/>
    <w:rsid w:val="00151840"/>
    <w:rsid w:val="001619DF"/>
    <w:rsid w:val="00162C06"/>
    <w:rsid w:val="00163810"/>
    <w:rsid w:val="00164CDC"/>
    <w:rsid w:val="00167CF1"/>
    <w:rsid w:val="00171021"/>
    <w:rsid w:val="00173149"/>
    <w:rsid w:val="00183A2C"/>
    <w:rsid w:val="00185DD1"/>
    <w:rsid w:val="00191DBE"/>
    <w:rsid w:val="00192692"/>
    <w:rsid w:val="00196804"/>
    <w:rsid w:val="001A456A"/>
    <w:rsid w:val="001A6728"/>
    <w:rsid w:val="001B1BA1"/>
    <w:rsid w:val="001C1FCD"/>
    <w:rsid w:val="001D2464"/>
    <w:rsid w:val="001D4450"/>
    <w:rsid w:val="001E108F"/>
    <w:rsid w:val="001E1161"/>
    <w:rsid w:val="001E2ACE"/>
    <w:rsid w:val="001E3FEF"/>
    <w:rsid w:val="001E467C"/>
    <w:rsid w:val="001F5E72"/>
    <w:rsid w:val="00202683"/>
    <w:rsid w:val="002027C5"/>
    <w:rsid w:val="00203E6C"/>
    <w:rsid w:val="00204072"/>
    <w:rsid w:val="00215FCE"/>
    <w:rsid w:val="00231023"/>
    <w:rsid w:val="002372CA"/>
    <w:rsid w:val="0024027C"/>
    <w:rsid w:val="0024069B"/>
    <w:rsid w:val="0024712B"/>
    <w:rsid w:val="00250FE0"/>
    <w:rsid w:val="00256E7C"/>
    <w:rsid w:val="0026047E"/>
    <w:rsid w:val="0026083A"/>
    <w:rsid w:val="00262761"/>
    <w:rsid w:val="00264287"/>
    <w:rsid w:val="0026589D"/>
    <w:rsid w:val="002664E1"/>
    <w:rsid w:val="002670E4"/>
    <w:rsid w:val="00267D98"/>
    <w:rsid w:val="0027225B"/>
    <w:rsid w:val="00274400"/>
    <w:rsid w:val="0027638C"/>
    <w:rsid w:val="002813DE"/>
    <w:rsid w:val="00294456"/>
    <w:rsid w:val="002975DC"/>
    <w:rsid w:val="002A22D1"/>
    <w:rsid w:val="002A2D2D"/>
    <w:rsid w:val="002B0473"/>
    <w:rsid w:val="002B7064"/>
    <w:rsid w:val="002D1F91"/>
    <w:rsid w:val="002D53A6"/>
    <w:rsid w:val="002F1CF1"/>
    <w:rsid w:val="00310991"/>
    <w:rsid w:val="00314419"/>
    <w:rsid w:val="003273F1"/>
    <w:rsid w:val="0033212E"/>
    <w:rsid w:val="00333B41"/>
    <w:rsid w:val="0033490F"/>
    <w:rsid w:val="00346063"/>
    <w:rsid w:val="00353A59"/>
    <w:rsid w:val="00367F47"/>
    <w:rsid w:val="0037430B"/>
    <w:rsid w:val="003817EF"/>
    <w:rsid w:val="003828E8"/>
    <w:rsid w:val="00382A45"/>
    <w:rsid w:val="003A1601"/>
    <w:rsid w:val="003A5602"/>
    <w:rsid w:val="003A6C93"/>
    <w:rsid w:val="003B0278"/>
    <w:rsid w:val="003B08DF"/>
    <w:rsid w:val="003B6A53"/>
    <w:rsid w:val="003C1C2E"/>
    <w:rsid w:val="003E1013"/>
    <w:rsid w:val="003E167F"/>
    <w:rsid w:val="003E2A2C"/>
    <w:rsid w:val="003E6BFB"/>
    <w:rsid w:val="003F1864"/>
    <w:rsid w:val="003F712F"/>
    <w:rsid w:val="0041169F"/>
    <w:rsid w:val="004255CD"/>
    <w:rsid w:val="004311CA"/>
    <w:rsid w:val="004351F7"/>
    <w:rsid w:val="004443B9"/>
    <w:rsid w:val="00463816"/>
    <w:rsid w:val="00466DE4"/>
    <w:rsid w:val="0047331A"/>
    <w:rsid w:val="00473B2B"/>
    <w:rsid w:val="00474384"/>
    <w:rsid w:val="0047589F"/>
    <w:rsid w:val="00476D4B"/>
    <w:rsid w:val="00484BC9"/>
    <w:rsid w:val="00485E01"/>
    <w:rsid w:val="004879B8"/>
    <w:rsid w:val="00491748"/>
    <w:rsid w:val="00495F0B"/>
    <w:rsid w:val="004962B5"/>
    <w:rsid w:val="004A7E77"/>
    <w:rsid w:val="004B48B0"/>
    <w:rsid w:val="004C2F0C"/>
    <w:rsid w:val="004C4871"/>
    <w:rsid w:val="004C55EB"/>
    <w:rsid w:val="004D29A9"/>
    <w:rsid w:val="004D5B83"/>
    <w:rsid w:val="004D685C"/>
    <w:rsid w:val="004D72E2"/>
    <w:rsid w:val="004E76E8"/>
    <w:rsid w:val="004F3112"/>
    <w:rsid w:val="0050017E"/>
    <w:rsid w:val="005119D2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706B4"/>
    <w:rsid w:val="00577EDA"/>
    <w:rsid w:val="005803E5"/>
    <w:rsid w:val="00581B2C"/>
    <w:rsid w:val="00582BB7"/>
    <w:rsid w:val="00584EDB"/>
    <w:rsid w:val="005850E7"/>
    <w:rsid w:val="0058723E"/>
    <w:rsid w:val="0059050C"/>
    <w:rsid w:val="00596357"/>
    <w:rsid w:val="005A42E0"/>
    <w:rsid w:val="005B0534"/>
    <w:rsid w:val="005B0706"/>
    <w:rsid w:val="005B169A"/>
    <w:rsid w:val="005C131C"/>
    <w:rsid w:val="005C6A24"/>
    <w:rsid w:val="005D3494"/>
    <w:rsid w:val="005E04CE"/>
    <w:rsid w:val="005E274E"/>
    <w:rsid w:val="005E66A4"/>
    <w:rsid w:val="005E6CC9"/>
    <w:rsid w:val="005F2CC3"/>
    <w:rsid w:val="005F392B"/>
    <w:rsid w:val="00600083"/>
    <w:rsid w:val="006039E8"/>
    <w:rsid w:val="00604363"/>
    <w:rsid w:val="00612EF6"/>
    <w:rsid w:val="00624D5A"/>
    <w:rsid w:val="00624DCF"/>
    <w:rsid w:val="0063342B"/>
    <w:rsid w:val="006349CF"/>
    <w:rsid w:val="006360F7"/>
    <w:rsid w:val="00642193"/>
    <w:rsid w:val="00643BE9"/>
    <w:rsid w:val="00644350"/>
    <w:rsid w:val="00646364"/>
    <w:rsid w:val="006512CC"/>
    <w:rsid w:val="00653E2C"/>
    <w:rsid w:val="00655800"/>
    <w:rsid w:val="00657EC3"/>
    <w:rsid w:val="00664C9A"/>
    <w:rsid w:val="006660E2"/>
    <w:rsid w:val="00667E3A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08D6"/>
    <w:rsid w:val="00695634"/>
    <w:rsid w:val="006A2AE6"/>
    <w:rsid w:val="006A32A0"/>
    <w:rsid w:val="006B48C8"/>
    <w:rsid w:val="006B7BF7"/>
    <w:rsid w:val="006C3A5F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5D33"/>
    <w:rsid w:val="0070070B"/>
    <w:rsid w:val="00704432"/>
    <w:rsid w:val="007051DF"/>
    <w:rsid w:val="007075C2"/>
    <w:rsid w:val="0071023E"/>
    <w:rsid w:val="007163A4"/>
    <w:rsid w:val="0071692E"/>
    <w:rsid w:val="00716C85"/>
    <w:rsid w:val="00724DA4"/>
    <w:rsid w:val="00737F39"/>
    <w:rsid w:val="00761A1E"/>
    <w:rsid w:val="00763912"/>
    <w:rsid w:val="0076436A"/>
    <w:rsid w:val="00764C18"/>
    <w:rsid w:val="00765917"/>
    <w:rsid w:val="00770B05"/>
    <w:rsid w:val="00784922"/>
    <w:rsid w:val="00785258"/>
    <w:rsid w:val="00785E5D"/>
    <w:rsid w:val="00785FD1"/>
    <w:rsid w:val="00791F02"/>
    <w:rsid w:val="0079324A"/>
    <w:rsid w:val="00794EEE"/>
    <w:rsid w:val="0079630D"/>
    <w:rsid w:val="007A34AC"/>
    <w:rsid w:val="007A635E"/>
    <w:rsid w:val="007C2C37"/>
    <w:rsid w:val="007C3E81"/>
    <w:rsid w:val="007D0D5D"/>
    <w:rsid w:val="007D1F12"/>
    <w:rsid w:val="007D577D"/>
    <w:rsid w:val="007D7990"/>
    <w:rsid w:val="007E0960"/>
    <w:rsid w:val="007E2098"/>
    <w:rsid w:val="007E4242"/>
    <w:rsid w:val="007E4F77"/>
    <w:rsid w:val="007E66D7"/>
    <w:rsid w:val="007F177C"/>
    <w:rsid w:val="007F1C33"/>
    <w:rsid w:val="007F6061"/>
    <w:rsid w:val="00800D89"/>
    <w:rsid w:val="00801502"/>
    <w:rsid w:val="008063E1"/>
    <w:rsid w:val="008068A2"/>
    <w:rsid w:val="008069CB"/>
    <w:rsid w:val="008105A0"/>
    <w:rsid w:val="00824027"/>
    <w:rsid w:val="00825066"/>
    <w:rsid w:val="00826086"/>
    <w:rsid w:val="00830E30"/>
    <w:rsid w:val="00831EEA"/>
    <w:rsid w:val="00861625"/>
    <w:rsid w:val="008617B5"/>
    <w:rsid w:val="00863C18"/>
    <w:rsid w:val="0087027E"/>
    <w:rsid w:val="00870828"/>
    <w:rsid w:val="008753F7"/>
    <w:rsid w:val="00876039"/>
    <w:rsid w:val="0088080B"/>
    <w:rsid w:val="0089002E"/>
    <w:rsid w:val="00893BC5"/>
    <w:rsid w:val="0089550D"/>
    <w:rsid w:val="008C2422"/>
    <w:rsid w:val="008C2B83"/>
    <w:rsid w:val="008C41EA"/>
    <w:rsid w:val="008C5930"/>
    <w:rsid w:val="008D03D6"/>
    <w:rsid w:val="008D1020"/>
    <w:rsid w:val="008D35FB"/>
    <w:rsid w:val="008E6CF3"/>
    <w:rsid w:val="008E750B"/>
    <w:rsid w:val="008E7E3F"/>
    <w:rsid w:val="008F202C"/>
    <w:rsid w:val="008F2421"/>
    <w:rsid w:val="008F52A0"/>
    <w:rsid w:val="008F55F9"/>
    <w:rsid w:val="008F5B43"/>
    <w:rsid w:val="008F5FDB"/>
    <w:rsid w:val="008F6035"/>
    <w:rsid w:val="008F71DF"/>
    <w:rsid w:val="00902E68"/>
    <w:rsid w:val="009058D2"/>
    <w:rsid w:val="0091186F"/>
    <w:rsid w:val="00912BC6"/>
    <w:rsid w:val="00920934"/>
    <w:rsid w:val="00923B45"/>
    <w:rsid w:val="00924D0B"/>
    <w:rsid w:val="009254B7"/>
    <w:rsid w:val="00940091"/>
    <w:rsid w:val="00941FFF"/>
    <w:rsid w:val="00950423"/>
    <w:rsid w:val="0095466F"/>
    <w:rsid w:val="00955691"/>
    <w:rsid w:val="00961157"/>
    <w:rsid w:val="00976E46"/>
    <w:rsid w:val="009A46AE"/>
    <w:rsid w:val="009A70FD"/>
    <w:rsid w:val="009B3FFE"/>
    <w:rsid w:val="009C0538"/>
    <w:rsid w:val="009C0C39"/>
    <w:rsid w:val="009C12B1"/>
    <w:rsid w:val="009C6304"/>
    <w:rsid w:val="009D1805"/>
    <w:rsid w:val="009D57AC"/>
    <w:rsid w:val="00A007FE"/>
    <w:rsid w:val="00A02545"/>
    <w:rsid w:val="00A02813"/>
    <w:rsid w:val="00A06D89"/>
    <w:rsid w:val="00A2426C"/>
    <w:rsid w:val="00A41120"/>
    <w:rsid w:val="00A4427F"/>
    <w:rsid w:val="00A45A89"/>
    <w:rsid w:val="00A47F12"/>
    <w:rsid w:val="00A66DE2"/>
    <w:rsid w:val="00A70227"/>
    <w:rsid w:val="00A7128D"/>
    <w:rsid w:val="00A77F18"/>
    <w:rsid w:val="00A826E2"/>
    <w:rsid w:val="00A8551F"/>
    <w:rsid w:val="00A95E26"/>
    <w:rsid w:val="00AA3772"/>
    <w:rsid w:val="00AB106E"/>
    <w:rsid w:val="00AB2224"/>
    <w:rsid w:val="00AB4C08"/>
    <w:rsid w:val="00AC57BB"/>
    <w:rsid w:val="00AC60FE"/>
    <w:rsid w:val="00AC77AD"/>
    <w:rsid w:val="00AD3214"/>
    <w:rsid w:val="00AD44AC"/>
    <w:rsid w:val="00AD7DFB"/>
    <w:rsid w:val="00AE0409"/>
    <w:rsid w:val="00AE05D3"/>
    <w:rsid w:val="00AE6D60"/>
    <w:rsid w:val="00AF26BD"/>
    <w:rsid w:val="00B02490"/>
    <w:rsid w:val="00B053AE"/>
    <w:rsid w:val="00B058CA"/>
    <w:rsid w:val="00B11B9A"/>
    <w:rsid w:val="00B12CBA"/>
    <w:rsid w:val="00B148DD"/>
    <w:rsid w:val="00B16B2B"/>
    <w:rsid w:val="00B1740C"/>
    <w:rsid w:val="00B31CC4"/>
    <w:rsid w:val="00B34116"/>
    <w:rsid w:val="00B34538"/>
    <w:rsid w:val="00B40AFF"/>
    <w:rsid w:val="00B567F6"/>
    <w:rsid w:val="00B63BD7"/>
    <w:rsid w:val="00B63DED"/>
    <w:rsid w:val="00B65877"/>
    <w:rsid w:val="00B70FF9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4010"/>
    <w:rsid w:val="00BC56D6"/>
    <w:rsid w:val="00BC5F78"/>
    <w:rsid w:val="00BE64DC"/>
    <w:rsid w:val="00BF1775"/>
    <w:rsid w:val="00BF201D"/>
    <w:rsid w:val="00BF3C41"/>
    <w:rsid w:val="00BF6A5F"/>
    <w:rsid w:val="00C0149F"/>
    <w:rsid w:val="00C0490B"/>
    <w:rsid w:val="00C06FBA"/>
    <w:rsid w:val="00C07904"/>
    <w:rsid w:val="00C11320"/>
    <w:rsid w:val="00C14C80"/>
    <w:rsid w:val="00C30EED"/>
    <w:rsid w:val="00C355A5"/>
    <w:rsid w:val="00C408A8"/>
    <w:rsid w:val="00C43B64"/>
    <w:rsid w:val="00C53F37"/>
    <w:rsid w:val="00C55794"/>
    <w:rsid w:val="00C5623B"/>
    <w:rsid w:val="00C600A6"/>
    <w:rsid w:val="00C62A0F"/>
    <w:rsid w:val="00C70225"/>
    <w:rsid w:val="00C70CB9"/>
    <w:rsid w:val="00C70DFA"/>
    <w:rsid w:val="00C818AB"/>
    <w:rsid w:val="00C82862"/>
    <w:rsid w:val="00C84E4D"/>
    <w:rsid w:val="00C86A92"/>
    <w:rsid w:val="00C90EE9"/>
    <w:rsid w:val="00C95C26"/>
    <w:rsid w:val="00CA0919"/>
    <w:rsid w:val="00CA0C3C"/>
    <w:rsid w:val="00CA1401"/>
    <w:rsid w:val="00CB27FE"/>
    <w:rsid w:val="00CB3C22"/>
    <w:rsid w:val="00CC0DBC"/>
    <w:rsid w:val="00CC2906"/>
    <w:rsid w:val="00CD5181"/>
    <w:rsid w:val="00CD7485"/>
    <w:rsid w:val="00CE7987"/>
    <w:rsid w:val="00CF49A8"/>
    <w:rsid w:val="00D02D55"/>
    <w:rsid w:val="00D22895"/>
    <w:rsid w:val="00D30AFE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829DE"/>
    <w:rsid w:val="00D82C36"/>
    <w:rsid w:val="00D910AA"/>
    <w:rsid w:val="00D92F81"/>
    <w:rsid w:val="00D96894"/>
    <w:rsid w:val="00DA42E7"/>
    <w:rsid w:val="00DC1E3A"/>
    <w:rsid w:val="00DC28E6"/>
    <w:rsid w:val="00DD46F3"/>
    <w:rsid w:val="00DD5F47"/>
    <w:rsid w:val="00DD7A43"/>
    <w:rsid w:val="00DD7BB2"/>
    <w:rsid w:val="00DE16CE"/>
    <w:rsid w:val="00DE1B8E"/>
    <w:rsid w:val="00DE23B0"/>
    <w:rsid w:val="00DE5D78"/>
    <w:rsid w:val="00DF00FA"/>
    <w:rsid w:val="00DF01D4"/>
    <w:rsid w:val="00DF3510"/>
    <w:rsid w:val="00DF57D8"/>
    <w:rsid w:val="00DF77AE"/>
    <w:rsid w:val="00E24C6A"/>
    <w:rsid w:val="00E25811"/>
    <w:rsid w:val="00E2647B"/>
    <w:rsid w:val="00E32F85"/>
    <w:rsid w:val="00E36FD8"/>
    <w:rsid w:val="00E37380"/>
    <w:rsid w:val="00E37C86"/>
    <w:rsid w:val="00E45B95"/>
    <w:rsid w:val="00E465C4"/>
    <w:rsid w:val="00E63F64"/>
    <w:rsid w:val="00E74623"/>
    <w:rsid w:val="00E83631"/>
    <w:rsid w:val="00E86D42"/>
    <w:rsid w:val="00E91AAB"/>
    <w:rsid w:val="00E97E1E"/>
    <w:rsid w:val="00EA1019"/>
    <w:rsid w:val="00EA2D98"/>
    <w:rsid w:val="00EA3B29"/>
    <w:rsid w:val="00EB3AA6"/>
    <w:rsid w:val="00EB7421"/>
    <w:rsid w:val="00EC5A4D"/>
    <w:rsid w:val="00ED0DEA"/>
    <w:rsid w:val="00ED2BEC"/>
    <w:rsid w:val="00ED58F7"/>
    <w:rsid w:val="00ED73C4"/>
    <w:rsid w:val="00EE2159"/>
    <w:rsid w:val="00EE613C"/>
    <w:rsid w:val="00EF0A52"/>
    <w:rsid w:val="00EF12B2"/>
    <w:rsid w:val="00EF37A5"/>
    <w:rsid w:val="00F017AA"/>
    <w:rsid w:val="00F06218"/>
    <w:rsid w:val="00F11AB3"/>
    <w:rsid w:val="00F13E98"/>
    <w:rsid w:val="00F20B48"/>
    <w:rsid w:val="00F2410F"/>
    <w:rsid w:val="00F31CE5"/>
    <w:rsid w:val="00F35DE2"/>
    <w:rsid w:val="00F40364"/>
    <w:rsid w:val="00F44ED6"/>
    <w:rsid w:val="00F45A61"/>
    <w:rsid w:val="00F46918"/>
    <w:rsid w:val="00F46DDE"/>
    <w:rsid w:val="00F51CDC"/>
    <w:rsid w:val="00F52DBE"/>
    <w:rsid w:val="00F53AAF"/>
    <w:rsid w:val="00F55AB4"/>
    <w:rsid w:val="00F6159F"/>
    <w:rsid w:val="00F6619D"/>
    <w:rsid w:val="00F7033C"/>
    <w:rsid w:val="00F74ECB"/>
    <w:rsid w:val="00F933A8"/>
    <w:rsid w:val="00F976AD"/>
    <w:rsid w:val="00FA5B47"/>
    <w:rsid w:val="00FA60B6"/>
    <w:rsid w:val="00FB121B"/>
    <w:rsid w:val="00FC6423"/>
    <w:rsid w:val="00FD014C"/>
    <w:rsid w:val="00FD3829"/>
    <w:rsid w:val="00FD4AD3"/>
    <w:rsid w:val="00FD6F08"/>
    <w:rsid w:val="00FE038F"/>
    <w:rsid w:val="00FE3412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3BD7F3-413A-47B4-989C-5A5E0589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2F0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C2F0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C2F0C"/>
    <w:pPr>
      <w:keepNext/>
      <w:keepLines/>
      <w:numPr>
        <w:numId w:val="3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F0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F0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F0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0C"/>
  </w:style>
  <w:style w:type="paragraph" w:styleId="Footer">
    <w:name w:val="footer"/>
    <w:basedOn w:val="Normal"/>
    <w:link w:val="Foot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0C"/>
  </w:style>
  <w:style w:type="paragraph" w:styleId="BalloonText">
    <w:name w:val="Balloon Text"/>
    <w:basedOn w:val="Normal"/>
    <w:link w:val="BalloonTextChar"/>
    <w:uiPriority w:val="99"/>
    <w:semiHidden/>
    <w:unhideWhenUsed/>
    <w:rsid w:val="004C2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F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C2F0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2F0C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C2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2F0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C2F0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C2F0C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C2F0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C2F0C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F0C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2F0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2F0C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C2F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C2F0C"/>
  </w:style>
  <w:style w:type="table" w:customStyle="1" w:styleId="TableGrid1">
    <w:name w:val="Table Grid1"/>
    <w:basedOn w:val="TableNormal"/>
    <w:next w:val="TableGrid"/>
    <w:uiPriority w:val="59"/>
    <w:rsid w:val="004C2F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C2F0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2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47/js-fundamentals-january-2019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85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9.png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9744B-6F25-4EC8-A1DD-11AF3CFFB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2585</TotalTime>
  <Pages>5</Pages>
  <Words>566</Words>
  <Characters>3231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Objects, JSON and DOM Events</vt:lpstr>
      <vt:lpstr>Objects, JSON and DOM Events</vt:lpstr>
    </vt:vector>
  </TitlesOfParts>
  <Manager>Svetlin Nakov</Manager>
  <Company>Software University (SoftUni)</Company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Objects, JSON and DOM Events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miro LLL</cp:lastModifiedBy>
  <cp:revision>49</cp:revision>
  <cp:lastPrinted>2015-10-26T22:35:00Z</cp:lastPrinted>
  <dcterms:created xsi:type="dcterms:W3CDTF">2018-09-08T08:52:00Z</dcterms:created>
  <dcterms:modified xsi:type="dcterms:W3CDTF">2019-02-01T15:17:00Z</dcterms:modified>
  <cp:category>programming, education, software engineering, software development</cp:category>
</cp:coreProperties>
</file>